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47DFC" w14:textId="77777777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7482FF1A" wp14:editId="62A3665D">
                <wp:simplePos x="0" y="0"/>
                <wp:positionH relativeFrom="page">
                  <wp:posOffset>0</wp:posOffset>
                </wp:positionH>
                <wp:positionV relativeFrom="paragraph">
                  <wp:posOffset>-480060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B96B3" id="Rectangle 1731557180" o:spid="_x0000_s1026" alt="&quot;&quot;" style="position:absolute;margin-left:0;margin-top:-37.8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" fillcolor="#d3eae4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295486" w14:paraId="1961D172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1F6249E7" w14:textId="77777777" w:rsidR="0048202C" w:rsidRPr="00295486" w:rsidRDefault="00CE271C" w:rsidP="00CE271C">
            <w:pPr>
              <w:pStyle w:val="Title"/>
              <w:rPr>
                <w:sz w:val="128"/>
                <w:szCs w:val="128"/>
              </w:rPr>
            </w:pPr>
            <w:r w:rsidRPr="00295486">
              <w:rPr>
                <w:sz w:val="128"/>
                <w:szCs w:val="128"/>
              </w:rPr>
              <w:t xml:space="preserve">Sajina </w:t>
            </w:r>
          </w:p>
          <w:p w14:paraId="2E51F647" w14:textId="69E8B485" w:rsidR="00CE271C" w:rsidRPr="00295486" w:rsidRDefault="00CE271C" w:rsidP="00CE271C">
            <w:pPr>
              <w:pStyle w:val="Title"/>
              <w:rPr>
                <w:sz w:val="128"/>
                <w:szCs w:val="128"/>
              </w:rPr>
            </w:pPr>
            <w:r w:rsidRPr="00295486">
              <w:rPr>
                <w:sz w:val="128"/>
                <w:szCs w:val="128"/>
              </w:rPr>
              <w:t>Shrestha</w:t>
            </w:r>
          </w:p>
        </w:tc>
      </w:tr>
      <w:tr w:rsidR="00D943A4" w:rsidRPr="0085363C" w14:paraId="754657F0" w14:textId="77777777" w:rsidTr="00461D4A">
        <w:trPr>
          <w:trHeight w:val="288"/>
        </w:trPr>
        <w:tc>
          <w:tcPr>
            <w:tcW w:w="10800" w:type="dxa"/>
            <w:gridSpan w:val="7"/>
          </w:tcPr>
          <w:p w14:paraId="58ACB91C" w14:textId="77777777" w:rsidR="00D943A4" w:rsidRPr="0085363C" w:rsidRDefault="00D943A4" w:rsidP="00461D4A"/>
        </w:tc>
      </w:tr>
      <w:tr w:rsidR="00D943A4" w:rsidRPr="00F079F2" w14:paraId="43A63112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1521C67E" w14:textId="3F0FA014" w:rsidR="00CE271C" w:rsidRPr="00F079F2" w:rsidRDefault="00CE271C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PERSONAL PROFILE</w:t>
            </w:r>
            <w:proofErr w:type="gramStart"/>
            <w:r>
              <w:t>/  OBJECTIVES</w:t>
            </w:r>
            <w:proofErr w:type="gramEnd"/>
            <w:r>
              <w:t xml:space="preserve"> </w:t>
            </w:r>
          </w:p>
          <w:p w14:paraId="1C015FE2" w14:textId="6C4BA53F" w:rsidR="000E26F0" w:rsidRPr="000E26F0" w:rsidRDefault="000E26F0" w:rsidP="000E26F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26F0">
              <w:rPr>
                <w:rFonts w:eastAsia="Times New Roman" w:cs="Times New Roman"/>
                <w:szCs w:val="20"/>
              </w:rPr>
              <w:t>An accomplished student with an IT Computing degree who is eager to learn about new</w:t>
            </w:r>
            <w:r>
              <w:rPr>
                <w:rFonts w:eastAsia="Times New Roman" w:cs="Times New Roman"/>
                <w:szCs w:val="20"/>
              </w:rPr>
              <w:t xml:space="preserve"> </w:t>
            </w:r>
            <w:r w:rsidRPr="000E26F0">
              <w:rPr>
                <w:rFonts w:eastAsia="Times New Roman" w:cs="Times New Roman"/>
                <w:szCs w:val="20"/>
              </w:rPr>
              <w:t>academic</w:t>
            </w:r>
            <w:r w:rsidR="00450DE6">
              <w:rPr>
                <w:rFonts w:eastAsia="Times New Roman" w:cs="Times New Roman"/>
                <w:szCs w:val="20"/>
              </w:rPr>
              <w:t xml:space="preserve"> and professional</w:t>
            </w:r>
            <w:r w:rsidRPr="000E26F0">
              <w:rPr>
                <w:rFonts w:eastAsia="Times New Roman" w:cs="Times New Roman"/>
                <w:szCs w:val="20"/>
              </w:rPr>
              <w:t xml:space="preserve"> opportunities overseas. aiming to expand knowledge, gain real-world experience, and participate in creative initiatives in a global context. Committed to continuous learning and professional development in the field of information technology, with a passion for increasing perspectives and accepting a wide range of viewpoints</w:t>
            </w:r>
            <w:r w:rsidRPr="000E26F0">
              <w:rPr>
                <w:rFonts w:eastAsia="Times New Roman" w:cs="Times New Roman"/>
                <w:sz w:val="24"/>
                <w:szCs w:val="24"/>
              </w:rPr>
              <w:t>.</w:t>
            </w:r>
          </w:p>
          <w:p w14:paraId="2E07B6B5" w14:textId="77777777" w:rsidR="00D943A4" w:rsidRDefault="00D943A4" w:rsidP="00D943A4"/>
          <w:p w14:paraId="78F9060E" w14:textId="77777777" w:rsidR="00461D4A" w:rsidRPr="00F079F2" w:rsidRDefault="00B1326F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-1562472406"/>
                <w:placeholder>
                  <w:docPart w:val="C6D55F7C8A0D4B42BBE8A4290E43C5E7"/>
                </w:placeholder>
                <w:temporary/>
                <w:showingPlcHdr/>
                <w15:appearance w15:val="hidden"/>
              </w:sdtPr>
              <w:sdtEndPr/>
              <w:sdtContent>
                <w:r w:rsidR="00461D4A">
                  <w:t>REFERENCES</w:t>
                </w:r>
              </w:sdtContent>
            </w:sdt>
            <w:r w:rsidR="00461D4A" w:rsidRPr="00F079F2">
              <w:t xml:space="preserve"> </w:t>
            </w:r>
          </w:p>
          <w:p w14:paraId="046A5228" w14:textId="77777777" w:rsidR="00D943A4" w:rsidRPr="009C5E11" w:rsidRDefault="00B1326F" w:rsidP="00DF0AC1">
            <w:sdt>
              <w:sdtPr>
                <w:id w:val="162529408"/>
                <w:placeholder>
                  <w:docPart w:val="3F3F410C791043B9BEFA8C801F0E96A4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9C5E11">
                  <w:t>Available upon request.</w:t>
                </w:r>
              </w:sdtContent>
            </w:sdt>
          </w:p>
          <w:p w14:paraId="7DDE80CD" w14:textId="77777777" w:rsidR="00D943A4" w:rsidRPr="00D943A4" w:rsidRDefault="00D943A4" w:rsidP="00D943A4"/>
          <w:p w14:paraId="5C00221F" w14:textId="77777777" w:rsidR="00461D4A" w:rsidRPr="00F079F2" w:rsidRDefault="00B1326F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7890BCF0F9A94055942DDC36FDE83549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0C29DD9A" w14:textId="59A703A4" w:rsidR="00D943A4" w:rsidRDefault="00CE271C" w:rsidP="00DF0AC1">
            <w:r>
              <w:t>Madhyapur Thimi-4, Bhaktapur,</w:t>
            </w:r>
          </w:p>
          <w:p w14:paraId="3DE4E400" w14:textId="022B7EAA" w:rsidR="00CE271C" w:rsidRPr="00E011EF" w:rsidRDefault="00CE271C" w:rsidP="00DF0AC1">
            <w:r>
              <w:t>Nepal</w:t>
            </w:r>
          </w:p>
          <w:p w14:paraId="3D27045C" w14:textId="77777777" w:rsidR="00461D4A" w:rsidRPr="00F079F2" w:rsidRDefault="00B1326F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423A497F8FAA43B89785B8786EA1A04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69F08696" w14:textId="7FE1E32D" w:rsidR="00CE271C" w:rsidRPr="00E011EF" w:rsidRDefault="00CE271C" w:rsidP="00DF0AC1">
            <w:pPr>
              <w:rPr>
                <w:sz w:val="14"/>
              </w:rPr>
            </w:pPr>
            <w:r>
              <w:t>+977 9840340587</w:t>
            </w:r>
          </w:p>
          <w:p w14:paraId="32EB9546" w14:textId="77777777" w:rsidR="00461D4A" w:rsidRPr="00F079F2" w:rsidRDefault="00B1326F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0D3CBB729E514570B91EA1A85E5B09BB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12CA7D11" w14:textId="41F2491B" w:rsidR="00D943A4" w:rsidRDefault="00CE271C" w:rsidP="00DF0AC1">
            <w:r>
              <w:t>sajina.shrestha11@gmail.com</w:t>
            </w:r>
          </w:p>
          <w:p w14:paraId="37AD650E" w14:textId="618CA3F3" w:rsidR="00D943A4" w:rsidRPr="00E00971" w:rsidRDefault="00D943A4" w:rsidP="00DF0AC1"/>
        </w:tc>
        <w:tc>
          <w:tcPr>
            <w:tcW w:w="360" w:type="dxa"/>
            <w:vMerge w:val="restart"/>
          </w:tcPr>
          <w:p w14:paraId="120A8A0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95CF984" w14:textId="77777777" w:rsidR="00D943A4" w:rsidRPr="00F079F2" w:rsidRDefault="00B1326F" w:rsidP="00461D4A">
            <w:pPr>
              <w:pStyle w:val="Heading1"/>
            </w:pPr>
            <w:sdt>
              <w:sdtPr>
                <w:id w:val="66382285"/>
                <w:placeholder>
                  <w:docPart w:val="894FC33E59874CEFA430C5B80033CCDC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2D5F53" w:themeColor="accent3" w:themeShade="BF"/>
            </w:tcBorders>
          </w:tcPr>
          <w:p w14:paraId="3EDD1CC9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3E23E6E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59B5688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1F7755CA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2D5F53" w:themeColor="accent3" w:themeShade="BF"/>
            </w:tcBorders>
          </w:tcPr>
          <w:p w14:paraId="4022E4F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2D5F53" w:themeColor="accent3" w:themeShade="BF"/>
            </w:tcBorders>
          </w:tcPr>
          <w:p w14:paraId="15B60B75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32F80B46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1981BAE9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20EC31EC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FDAF03A" w14:textId="68813936" w:rsidR="000E26F0" w:rsidRDefault="00EC25F0" w:rsidP="000E26F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10</w:t>
            </w:r>
            <w:r w:rsidRPr="00EC25F0">
              <w:rPr>
                <w:rFonts w:eastAsia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October 2022 – till now</w:t>
            </w:r>
          </w:p>
          <w:p w14:paraId="2934232D" w14:textId="7652F18E" w:rsidR="00EA0D2B" w:rsidRDefault="00EA0D2B" w:rsidP="000E26F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IT Officer</w:t>
            </w:r>
            <w:r w:rsidR="00080CDE">
              <w:rPr>
                <w:rFonts w:eastAsia="Times New Roman" w:cs="Times New Roman"/>
                <w:sz w:val="24"/>
                <w:szCs w:val="24"/>
              </w:rPr>
              <w:t xml:space="preserve"> |Taleju Savings &amp; Credit Co-Operative Ltd. | </w:t>
            </w:r>
            <w:proofErr w:type="spellStart"/>
            <w:proofErr w:type="gramStart"/>
            <w:r w:rsidR="000F00A5">
              <w:rPr>
                <w:rFonts w:eastAsia="Times New Roman" w:cs="Times New Roman"/>
                <w:sz w:val="24"/>
                <w:szCs w:val="24"/>
              </w:rPr>
              <w:t>Mahaboudha,Kathmandu</w:t>
            </w:r>
            <w:proofErr w:type="gramEnd"/>
            <w:r w:rsidR="000F00A5">
              <w:rPr>
                <w:rFonts w:eastAsia="Times New Roman" w:cs="Times New Roman"/>
                <w:sz w:val="24"/>
                <w:szCs w:val="24"/>
              </w:rPr>
              <w:t>,Nepal</w:t>
            </w:r>
            <w:proofErr w:type="spellEnd"/>
          </w:p>
          <w:p w14:paraId="4C613A8B" w14:textId="77777777" w:rsidR="00807E20" w:rsidRDefault="00807E20" w:rsidP="000F00A5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</w:p>
          <w:p w14:paraId="7F8B9F7F" w14:textId="4DC03101" w:rsidR="00862773" w:rsidRPr="00862773" w:rsidRDefault="00862773" w:rsidP="008627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Key</w:t>
            </w:r>
            <w:r w:rsidR="006D25C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</w:rPr>
              <w:t>Responsibilities</w:t>
            </w:r>
            <w:r w:rsidRPr="008627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862773">
              <w:rPr>
                <w:rFonts w:eastAsia="Times New Roman" w:cs="Times New Roman"/>
                <w:sz w:val="24"/>
                <w:szCs w:val="24"/>
              </w:rPr>
              <w:t>T</w:t>
            </w:r>
            <w:r w:rsidRPr="00862773">
              <w:rPr>
                <w:rFonts w:eastAsia="Times New Roman" w:cs="Times New Roman"/>
                <w:sz w:val="24"/>
                <w:szCs w:val="24"/>
              </w:rPr>
              <w:t xml:space="preserve">o </w:t>
            </w:r>
            <w:r w:rsidRPr="00862773">
              <w:rPr>
                <w:rFonts w:eastAsia="Times New Roman" w:cs="Times New Roman"/>
                <w:sz w:val="24"/>
                <w:szCs w:val="24"/>
              </w:rPr>
              <w:t>overs</w:t>
            </w:r>
            <w:r w:rsidRPr="00862773">
              <w:rPr>
                <w:rFonts w:eastAsia="Times New Roman" w:cs="Times New Roman"/>
                <w:sz w:val="24"/>
                <w:szCs w:val="24"/>
              </w:rPr>
              <w:t xml:space="preserve">ee </w:t>
            </w:r>
            <w:r w:rsidRPr="00862773">
              <w:rPr>
                <w:rFonts w:eastAsia="Times New Roman" w:cs="Times New Roman"/>
                <w:sz w:val="24"/>
                <w:szCs w:val="24"/>
              </w:rPr>
              <w:t>the administration and maintenance of financial software programs, ensuring their security and regulatory compliance, and managing the network infrastructure to provide secure data transfer for financial transactions and communications.</w:t>
            </w:r>
            <w:r w:rsidRPr="008627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E6850FE" w14:textId="2A72CC51" w:rsidR="000F00A5" w:rsidRPr="00807E20" w:rsidRDefault="000F00A5" w:rsidP="000F00A5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D943A4" w:rsidRPr="00F079F2" w14:paraId="25587B36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70D53E97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3FCF0F9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059684C1" w14:textId="77777777" w:rsidR="00D943A4" w:rsidRPr="00F079F2" w:rsidRDefault="00B1326F" w:rsidP="00461D4A">
            <w:pPr>
              <w:pStyle w:val="Heading1"/>
            </w:pPr>
            <w:sdt>
              <w:sdtPr>
                <w:id w:val="-2000718123"/>
                <w:placeholder>
                  <w:docPart w:val="DDAF985045664CEFBEDE17162B3D859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2D5F53" w:themeColor="accent3" w:themeShade="BF"/>
            </w:tcBorders>
          </w:tcPr>
          <w:p w14:paraId="7A6F929D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10AC174D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4E7B88E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7440E2C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2D5F53" w:themeColor="accent3" w:themeShade="BF"/>
            </w:tcBorders>
          </w:tcPr>
          <w:p w14:paraId="7849081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2D5F53" w:themeColor="accent3" w:themeShade="BF"/>
            </w:tcBorders>
          </w:tcPr>
          <w:p w14:paraId="24C7664B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796A5B95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3506A676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5B2CCD44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28F19145" w14:textId="7D53F527" w:rsidR="00CE271C" w:rsidRPr="00CE271C" w:rsidRDefault="00CE271C" w:rsidP="00CE271C">
            <w:pPr>
              <w:spacing w:after="0"/>
              <w:rPr>
                <w:b/>
                <w:bCs/>
              </w:rPr>
            </w:pPr>
            <w:r w:rsidRPr="00CE271C">
              <w:rPr>
                <w:b/>
                <w:bCs/>
              </w:rPr>
              <w:t xml:space="preserve">Naulo Jyoti English School </w:t>
            </w:r>
            <w:r>
              <w:rPr>
                <w:b/>
                <w:bCs/>
              </w:rPr>
              <w:t xml:space="preserve">                                                    Grade: </w:t>
            </w:r>
            <w:r w:rsidR="00406C84">
              <w:rPr>
                <w:b/>
                <w:bCs/>
              </w:rPr>
              <w:t>2.90</w:t>
            </w:r>
          </w:p>
          <w:p w14:paraId="60CB7FB8" w14:textId="55A51D07" w:rsidR="00D943A4" w:rsidRDefault="00AC1AB0" w:rsidP="00BF3019">
            <w:pPr>
              <w:spacing w:after="0"/>
            </w:pPr>
            <w:r w:rsidRPr="00CE271C">
              <w:rPr>
                <w:b/>
                <w:bCs/>
              </w:rPr>
              <w:t>SEE</w:t>
            </w:r>
            <w:r>
              <w:rPr>
                <w:b/>
                <w:bCs/>
              </w:rPr>
              <w:t xml:space="preserve"> </w:t>
            </w:r>
            <w:r>
              <w:t>(</w:t>
            </w:r>
            <w:r w:rsidR="00CE271C" w:rsidRPr="00CE271C">
              <w:t xml:space="preserve">Basic </w:t>
            </w:r>
            <w:proofErr w:type="gramStart"/>
            <w:r w:rsidR="002967A3" w:rsidRPr="00CE271C">
              <w:t>education</w:t>
            </w:r>
            <w:r w:rsidR="002967A3">
              <w:t xml:space="preserve">)  </w:t>
            </w:r>
            <w:r w:rsidR="00CE271C">
              <w:t xml:space="preserve"> </w:t>
            </w:r>
            <w:proofErr w:type="gramEnd"/>
            <w:r w:rsidR="00CE271C">
              <w:t xml:space="preserve">                                                       </w:t>
            </w:r>
            <w:r w:rsidR="00406C84">
              <w:t xml:space="preserve">  (</w:t>
            </w:r>
            <w:r w:rsidR="00CE271C">
              <w:t>201</w:t>
            </w:r>
            <w:r w:rsidR="00C31C9E">
              <w:t>7 A.D</w:t>
            </w:r>
            <w:r w:rsidR="00CE271C">
              <w:t>)</w:t>
            </w:r>
          </w:p>
          <w:p w14:paraId="270157A6" w14:textId="77777777" w:rsidR="00BF3019" w:rsidRDefault="00BF3019" w:rsidP="00BF3019">
            <w:pPr>
              <w:spacing w:after="0"/>
            </w:pPr>
          </w:p>
          <w:p w14:paraId="6BDE1719" w14:textId="68EB9DF9" w:rsidR="00406C84" w:rsidRPr="00406C84" w:rsidRDefault="00CE271C" w:rsidP="00406C84">
            <w:pPr>
              <w:spacing w:after="0"/>
              <w:rPr>
                <w:b/>
                <w:bCs/>
              </w:rPr>
            </w:pPr>
            <w:r w:rsidRPr="00406C84">
              <w:rPr>
                <w:b/>
                <w:bCs/>
              </w:rPr>
              <w:t xml:space="preserve">United Academy </w:t>
            </w:r>
            <w:r w:rsidR="00406C84">
              <w:rPr>
                <w:b/>
                <w:bCs/>
              </w:rPr>
              <w:t xml:space="preserve">                                                                    Grade: 2.74   </w:t>
            </w:r>
          </w:p>
          <w:p w14:paraId="4B3A4275" w14:textId="595542D8" w:rsidR="00CE271C" w:rsidRDefault="00CE271C" w:rsidP="00BF3019">
            <w:pPr>
              <w:spacing w:after="0"/>
            </w:pPr>
            <w:r w:rsidRPr="00406C84">
              <w:rPr>
                <w:b/>
                <w:bCs/>
              </w:rPr>
              <w:t>+2 (</w:t>
            </w:r>
            <w:proofErr w:type="gramStart"/>
            <w:r w:rsidRPr="00406C84">
              <w:rPr>
                <w:b/>
                <w:bCs/>
              </w:rPr>
              <w:t>Management)</w:t>
            </w:r>
            <w:r w:rsidR="00406C84">
              <w:rPr>
                <w:b/>
                <w:bCs/>
              </w:rPr>
              <w:t xml:space="preserve">   </w:t>
            </w:r>
            <w:proofErr w:type="gramEnd"/>
            <w:r w:rsidR="00406C84">
              <w:rPr>
                <w:b/>
                <w:bCs/>
              </w:rPr>
              <w:t xml:space="preserve">                                                                 </w:t>
            </w:r>
            <w:r w:rsidR="00406C84" w:rsidRPr="00406C84">
              <w:t>(2017-2019</w:t>
            </w:r>
            <w:r w:rsidR="00C31C9E">
              <w:t xml:space="preserve"> A.D</w:t>
            </w:r>
            <w:r w:rsidR="00406C84" w:rsidRPr="00406C84">
              <w:t>)</w:t>
            </w:r>
          </w:p>
          <w:p w14:paraId="669402A6" w14:textId="77777777" w:rsidR="00BF3019" w:rsidRDefault="00BF3019" w:rsidP="00BF3019">
            <w:pPr>
              <w:spacing w:after="0"/>
            </w:pPr>
          </w:p>
          <w:p w14:paraId="7390B478" w14:textId="3AEB029A" w:rsidR="00406C84" w:rsidRDefault="00406C84" w:rsidP="00406C84">
            <w:pPr>
              <w:spacing w:after="0"/>
            </w:pPr>
            <w:r w:rsidRPr="0048202C">
              <w:rPr>
                <w:b/>
                <w:bCs/>
              </w:rPr>
              <w:t xml:space="preserve">Islington College                                                                      </w:t>
            </w:r>
            <w:r w:rsidRPr="00406C84">
              <w:rPr>
                <w:b/>
                <w:bCs/>
              </w:rPr>
              <w:t>Grade:</w:t>
            </w:r>
            <w:r>
              <w:rPr>
                <w:b/>
                <w:bCs/>
              </w:rPr>
              <w:t xml:space="preserve"> </w:t>
            </w:r>
            <w:r w:rsidRPr="00406C84">
              <w:t>Upper Second</w:t>
            </w:r>
            <w:r>
              <w:rPr>
                <w:b/>
                <w:bCs/>
              </w:rPr>
              <w:t xml:space="preserve">                       </w:t>
            </w:r>
          </w:p>
          <w:p w14:paraId="4A5F3EB3" w14:textId="34ACB8B5" w:rsidR="00406C84" w:rsidRDefault="00406C84" w:rsidP="00406C84">
            <w:pPr>
              <w:spacing w:after="0"/>
            </w:pPr>
            <w:r w:rsidRPr="0048202C">
              <w:rPr>
                <w:b/>
                <w:bCs/>
              </w:rPr>
              <w:t xml:space="preserve">(Affiliated to London Metropolitan </w:t>
            </w:r>
            <w:proofErr w:type="gramStart"/>
            <w:r w:rsidRPr="0048202C">
              <w:rPr>
                <w:b/>
                <w:bCs/>
              </w:rPr>
              <w:t>University)</w:t>
            </w:r>
            <w:r>
              <w:t xml:space="preserve">   </w:t>
            </w:r>
            <w:proofErr w:type="gramEnd"/>
            <w:r>
              <w:t xml:space="preserve">                               class </w:t>
            </w:r>
            <w:proofErr w:type="spellStart"/>
            <w:r>
              <w:t>honours</w:t>
            </w:r>
            <w:proofErr w:type="spellEnd"/>
          </w:p>
          <w:p w14:paraId="3003286B" w14:textId="4859312B" w:rsidR="00406C84" w:rsidRPr="00406C84" w:rsidRDefault="00406C84" w:rsidP="00406C84">
            <w:pPr>
              <w:spacing w:after="0"/>
              <w:rPr>
                <w:b/>
                <w:bCs/>
              </w:rPr>
            </w:pPr>
            <w:r w:rsidRPr="0048202C">
              <w:rPr>
                <w:b/>
                <w:bCs/>
              </w:rPr>
              <w:t xml:space="preserve">BSc (hons) Computing                                                          </w:t>
            </w:r>
            <w:proofErr w:type="gramStart"/>
            <w:r w:rsidRPr="0048202C">
              <w:rPr>
                <w:b/>
                <w:bCs/>
              </w:rPr>
              <w:t xml:space="preserve"> </w:t>
            </w:r>
            <w:r w:rsidR="005564F7" w:rsidRPr="0048202C">
              <w:rPr>
                <w:b/>
                <w:bCs/>
              </w:rPr>
              <w:t xml:space="preserve">  </w:t>
            </w:r>
            <w:r w:rsidR="005564F7">
              <w:t>(</w:t>
            </w:r>
            <w:proofErr w:type="gramEnd"/>
            <w:r>
              <w:t>2019-2022</w:t>
            </w:r>
            <w:r w:rsidR="00C31C9E">
              <w:t xml:space="preserve"> A.D</w:t>
            </w:r>
            <w:r>
              <w:t>)</w:t>
            </w:r>
          </w:p>
          <w:p w14:paraId="79EFA3C3" w14:textId="3C994386" w:rsidR="00D943A4" w:rsidRPr="00CE271C" w:rsidRDefault="00D943A4" w:rsidP="00BF3019">
            <w:pPr>
              <w:spacing w:after="0"/>
              <w:rPr>
                <w:b/>
                <w:bCs/>
              </w:rPr>
            </w:pPr>
          </w:p>
        </w:tc>
      </w:tr>
      <w:tr w:rsidR="00D943A4" w:rsidRPr="00F079F2" w14:paraId="3F504FD7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00486B2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7542782C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1209301E" w14:textId="56D108F9" w:rsidR="00D943A4" w:rsidRPr="00F079F2" w:rsidRDefault="007F4FC3" w:rsidP="00461D4A">
            <w:pPr>
              <w:pStyle w:val="Heading1"/>
            </w:pPr>
            <w:r>
              <w:t>Technical Skills</w:t>
            </w:r>
            <w:r w:rsidR="00461D4A"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2D5F53" w:themeColor="accent3" w:themeShade="BF"/>
            </w:tcBorders>
          </w:tcPr>
          <w:p w14:paraId="0587A1A1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77106213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0713C759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1CD3457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2D5F53" w:themeColor="accent3" w:themeShade="BF"/>
            </w:tcBorders>
          </w:tcPr>
          <w:p w14:paraId="701C156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2D5F53" w:themeColor="accent3" w:themeShade="BF"/>
            </w:tcBorders>
          </w:tcPr>
          <w:p w14:paraId="006D2AD2" w14:textId="40D813B7" w:rsidR="00D943A4" w:rsidRPr="00F079F2" w:rsidRDefault="000E712A" w:rsidP="00461D4A">
            <w:pPr>
              <w:pStyle w:val="TableSpace"/>
            </w:pPr>
            <w:r>
              <w:t xml:space="preserve"> </w:t>
            </w:r>
          </w:p>
        </w:tc>
      </w:tr>
      <w:tr w:rsidR="00D943A4" w:rsidRPr="00F079F2" w14:paraId="37C03D77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4A8F5E0D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7917F45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A8D57E6" w14:textId="7EA079F2" w:rsidR="000E712A" w:rsidRDefault="00616121" w:rsidP="00DF0AC1">
            <w:r>
              <w:t>•</w:t>
            </w:r>
            <w:r w:rsidR="000E712A">
              <w:t xml:space="preserve"> </w:t>
            </w:r>
            <w:r>
              <w:t xml:space="preserve"> JavaScript </w:t>
            </w:r>
            <w:r w:rsidR="000E712A">
              <w:t xml:space="preserve">                     </w:t>
            </w:r>
            <w:r>
              <w:t>• HTML/ CSS</w:t>
            </w:r>
            <w:r w:rsidR="000E712A">
              <w:t xml:space="preserve">                                 </w:t>
            </w:r>
            <w:r>
              <w:t xml:space="preserve"> • Python</w:t>
            </w:r>
          </w:p>
          <w:p w14:paraId="27064CE2" w14:textId="58C89FF6" w:rsidR="00D943A4" w:rsidRPr="000573A9" w:rsidRDefault="00616121" w:rsidP="00DF0AC1">
            <w:r>
              <w:t xml:space="preserve"> • Java </w:t>
            </w:r>
            <w:r w:rsidR="000E712A">
              <w:t xml:space="preserve">                                </w:t>
            </w:r>
            <w:r>
              <w:t xml:space="preserve">• SQL (PostgreSQL, </w:t>
            </w:r>
            <w:proofErr w:type="gramStart"/>
            <w:r w:rsidR="00120D93">
              <w:t xml:space="preserve">MySQL)  </w:t>
            </w:r>
            <w:r w:rsidR="000E712A">
              <w:t xml:space="preserve"> </w:t>
            </w:r>
            <w:proofErr w:type="gramEnd"/>
            <w:r w:rsidR="000E712A">
              <w:t xml:space="preserve"> </w:t>
            </w:r>
            <w:r>
              <w:t>• Node JS</w:t>
            </w:r>
          </w:p>
        </w:tc>
      </w:tr>
      <w:tr w:rsidR="00D943A4" w:rsidRPr="00F079F2" w14:paraId="1F063F30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6502BD05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351A4AE6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4CB82A7A" w14:textId="1BE17A6D" w:rsidR="00D943A4" w:rsidRPr="00F079F2" w:rsidRDefault="00327609" w:rsidP="00461D4A">
            <w:pPr>
              <w:pStyle w:val="Heading1"/>
            </w:pPr>
            <w:r>
              <w:t xml:space="preserve">Soft </w:t>
            </w:r>
            <w:r w:rsidR="00246D9B">
              <w:t>Skills</w:t>
            </w:r>
            <w:r w:rsidR="00461D4A" w:rsidRPr="00F079F2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2D5F53" w:themeColor="accent3" w:themeShade="BF"/>
            </w:tcBorders>
          </w:tcPr>
          <w:p w14:paraId="50426AC1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781F2DD7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4DB2DC71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61BFCA3E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2D5F53" w:themeColor="accent3" w:themeShade="BF"/>
            </w:tcBorders>
          </w:tcPr>
          <w:p w14:paraId="15BE9BA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2D5F53" w:themeColor="accent3" w:themeShade="BF"/>
            </w:tcBorders>
          </w:tcPr>
          <w:p w14:paraId="4C65CAB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DEFE332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5F2E7D00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157E586C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D175D32" w14:textId="712BF7D8" w:rsidR="00246D9B" w:rsidRDefault="00246D9B" w:rsidP="00DF0AC1">
            <w:r>
              <w:t>• Communication                                             • Research and Documentation</w:t>
            </w:r>
          </w:p>
          <w:p w14:paraId="2B12DE88" w14:textId="3E21EC91" w:rsidR="00D943A4" w:rsidRPr="00046661" w:rsidRDefault="00246D9B" w:rsidP="00DF0AC1">
            <w:r>
              <w:t xml:space="preserve">• Time Management </w:t>
            </w:r>
          </w:p>
        </w:tc>
      </w:tr>
    </w:tbl>
    <w:p w14:paraId="46EBBC32" w14:textId="77777777" w:rsidR="00D943A4" w:rsidRDefault="00D943A4" w:rsidP="00A46971"/>
    <w:sectPr w:rsidR="00D943A4" w:rsidSect="002E78C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0F3C9" w14:textId="77777777" w:rsidR="00CE271C" w:rsidRDefault="00CE271C" w:rsidP="0085363C">
      <w:pPr>
        <w:spacing w:line="240" w:lineRule="auto"/>
      </w:pPr>
      <w:r>
        <w:separator/>
      </w:r>
    </w:p>
  </w:endnote>
  <w:endnote w:type="continuationSeparator" w:id="0">
    <w:p w14:paraId="3B7F40C5" w14:textId="77777777" w:rsidR="00CE271C" w:rsidRDefault="00CE271C" w:rsidP="0085363C">
      <w:pPr>
        <w:spacing w:line="240" w:lineRule="auto"/>
      </w:pPr>
      <w:r>
        <w:continuationSeparator/>
      </w:r>
    </w:p>
  </w:endnote>
  <w:endnote w:type="continuationNotice" w:id="1">
    <w:p w14:paraId="2B4E7B44" w14:textId="77777777" w:rsidR="00CE271C" w:rsidRDefault="00CE271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7DE2287-F0C7-46BB-A038-E64B86E1A559}"/>
    <w:embedBold r:id="rId2" w:fontKey="{8DF3F498-FB9B-4200-A5F1-25F3A5BEE85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ABC67CF-C997-408D-95F8-02072872D893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95E4607A-57A8-4DB6-A821-6370EE72BDAB}"/>
    <w:embedBold r:id="rId5" w:fontKey="{DBB88610-92BB-43CC-B9D0-10CAC44F17A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718A38BF-F608-4427-A778-36FB8675D32E}"/>
    <w:embedBold r:id="rId7" w:fontKey="{242FC54E-60AB-4D39-B9F7-B93880B6878B}"/>
    <w:embedItalic r:id="rId8" w:fontKey="{3E167C0F-11CC-40ED-BEA0-529C11F3DE3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E44CA800-A7FC-4B6F-850B-DE90E7978CA4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23F4CC03-7AF4-4A9F-BC9C-9AF58033674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C9B49" w14:textId="77777777" w:rsidR="00CE271C" w:rsidRDefault="00CE271C" w:rsidP="0085363C">
      <w:pPr>
        <w:spacing w:line="240" w:lineRule="auto"/>
      </w:pPr>
      <w:r>
        <w:separator/>
      </w:r>
    </w:p>
  </w:footnote>
  <w:footnote w:type="continuationSeparator" w:id="0">
    <w:p w14:paraId="04973BFF" w14:textId="77777777" w:rsidR="00CE271C" w:rsidRDefault="00CE271C" w:rsidP="0085363C">
      <w:pPr>
        <w:spacing w:line="240" w:lineRule="auto"/>
      </w:pPr>
      <w:r>
        <w:continuationSeparator/>
      </w:r>
    </w:p>
  </w:footnote>
  <w:footnote w:type="continuationNotice" w:id="1">
    <w:p w14:paraId="50DAC7BE" w14:textId="77777777" w:rsidR="00CE271C" w:rsidRDefault="00CE271C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71C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CDE"/>
    <w:rsid w:val="00080D55"/>
    <w:rsid w:val="00084253"/>
    <w:rsid w:val="000D1F49"/>
    <w:rsid w:val="000E26F0"/>
    <w:rsid w:val="000E712A"/>
    <w:rsid w:val="000F00A5"/>
    <w:rsid w:val="000F2E82"/>
    <w:rsid w:val="001177A3"/>
    <w:rsid w:val="00120D93"/>
    <w:rsid w:val="00125B8C"/>
    <w:rsid w:val="00162D53"/>
    <w:rsid w:val="001727CA"/>
    <w:rsid w:val="00187D40"/>
    <w:rsid w:val="001B1A04"/>
    <w:rsid w:val="001D4BC4"/>
    <w:rsid w:val="00200FC8"/>
    <w:rsid w:val="00211F82"/>
    <w:rsid w:val="00224BAA"/>
    <w:rsid w:val="00237DEC"/>
    <w:rsid w:val="0024145A"/>
    <w:rsid w:val="00246D9B"/>
    <w:rsid w:val="00252342"/>
    <w:rsid w:val="00264AF7"/>
    <w:rsid w:val="00281BB5"/>
    <w:rsid w:val="0028346B"/>
    <w:rsid w:val="002951D4"/>
    <w:rsid w:val="00295486"/>
    <w:rsid w:val="002967A3"/>
    <w:rsid w:val="002A35FA"/>
    <w:rsid w:val="002A59A3"/>
    <w:rsid w:val="002A5DC6"/>
    <w:rsid w:val="002B58B7"/>
    <w:rsid w:val="002C56E6"/>
    <w:rsid w:val="002D4ED2"/>
    <w:rsid w:val="002E78C0"/>
    <w:rsid w:val="002F6159"/>
    <w:rsid w:val="00327609"/>
    <w:rsid w:val="00332268"/>
    <w:rsid w:val="00361691"/>
    <w:rsid w:val="00361E11"/>
    <w:rsid w:val="00376B65"/>
    <w:rsid w:val="00392616"/>
    <w:rsid w:val="0039390A"/>
    <w:rsid w:val="00397346"/>
    <w:rsid w:val="003E61EF"/>
    <w:rsid w:val="003F0847"/>
    <w:rsid w:val="003F4D06"/>
    <w:rsid w:val="0040090B"/>
    <w:rsid w:val="004040A1"/>
    <w:rsid w:val="00406C84"/>
    <w:rsid w:val="00406FD0"/>
    <w:rsid w:val="004275F1"/>
    <w:rsid w:val="00450DE6"/>
    <w:rsid w:val="00461D4A"/>
    <w:rsid w:val="0046302A"/>
    <w:rsid w:val="00476279"/>
    <w:rsid w:val="0048202C"/>
    <w:rsid w:val="00487D2D"/>
    <w:rsid w:val="00495BAE"/>
    <w:rsid w:val="004A65C4"/>
    <w:rsid w:val="004B3BCD"/>
    <w:rsid w:val="004D4190"/>
    <w:rsid w:val="004D5D62"/>
    <w:rsid w:val="005112D0"/>
    <w:rsid w:val="00520215"/>
    <w:rsid w:val="00533BF0"/>
    <w:rsid w:val="005412C7"/>
    <w:rsid w:val="005564F7"/>
    <w:rsid w:val="00577E06"/>
    <w:rsid w:val="005A3BF7"/>
    <w:rsid w:val="005F0033"/>
    <w:rsid w:val="005F2035"/>
    <w:rsid w:val="005F3D1A"/>
    <w:rsid w:val="005F7990"/>
    <w:rsid w:val="00607599"/>
    <w:rsid w:val="00616121"/>
    <w:rsid w:val="00625C1C"/>
    <w:rsid w:val="00632608"/>
    <w:rsid w:val="0063739C"/>
    <w:rsid w:val="0064068F"/>
    <w:rsid w:val="00641903"/>
    <w:rsid w:val="006518B1"/>
    <w:rsid w:val="006643E9"/>
    <w:rsid w:val="0067761E"/>
    <w:rsid w:val="00683861"/>
    <w:rsid w:val="006B34D0"/>
    <w:rsid w:val="006D25CF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7F4FC3"/>
    <w:rsid w:val="00807E20"/>
    <w:rsid w:val="008107F8"/>
    <w:rsid w:val="008110A5"/>
    <w:rsid w:val="0082043E"/>
    <w:rsid w:val="0085363C"/>
    <w:rsid w:val="00862773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A348B"/>
    <w:rsid w:val="009C5E11"/>
    <w:rsid w:val="009D5F80"/>
    <w:rsid w:val="009E4467"/>
    <w:rsid w:val="009F619A"/>
    <w:rsid w:val="009F6DDE"/>
    <w:rsid w:val="00A06747"/>
    <w:rsid w:val="00A2266E"/>
    <w:rsid w:val="00A370A8"/>
    <w:rsid w:val="00A46971"/>
    <w:rsid w:val="00AB5275"/>
    <w:rsid w:val="00AC1AB0"/>
    <w:rsid w:val="00AC7F90"/>
    <w:rsid w:val="00AE2B09"/>
    <w:rsid w:val="00AF056A"/>
    <w:rsid w:val="00B1326F"/>
    <w:rsid w:val="00B34684"/>
    <w:rsid w:val="00B62AB7"/>
    <w:rsid w:val="00B96634"/>
    <w:rsid w:val="00BD4753"/>
    <w:rsid w:val="00BD5CB1"/>
    <w:rsid w:val="00BE08AA"/>
    <w:rsid w:val="00BE62EE"/>
    <w:rsid w:val="00BF3019"/>
    <w:rsid w:val="00C003BA"/>
    <w:rsid w:val="00C31C9E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271C"/>
    <w:rsid w:val="00CE6104"/>
    <w:rsid w:val="00CE73DF"/>
    <w:rsid w:val="00CE7918"/>
    <w:rsid w:val="00CF2171"/>
    <w:rsid w:val="00D16163"/>
    <w:rsid w:val="00D23EFA"/>
    <w:rsid w:val="00D24011"/>
    <w:rsid w:val="00D70523"/>
    <w:rsid w:val="00D821F0"/>
    <w:rsid w:val="00D90814"/>
    <w:rsid w:val="00D943A4"/>
    <w:rsid w:val="00D946AB"/>
    <w:rsid w:val="00DA2E00"/>
    <w:rsid w:val="00DB3FAD"/>
    <w:rsid w:val="00DB690A"/>
    <w:rsid w:val="00DE161B"/>
    <w:rsid w:val="00DF0AC1"/>
    <w:rsid w:val="00E00971"/>
    <w:rsid w:val="00E011EF"/>
    <w:rsid w:val="00E0794E"/>
    <w:rsid w:val="00E246A5"/>
    <w:rsid w:val="00E60E6F"/>
    <w:rsid w:val="00E61C09"/>
    <w:rsid w:val="00E821D6"/>
    <w:rsid w:val="00E92F21"/>
    <w:rsid w:val="00EA0D2B"/>
    <w:rsid w:val="00EB3B58"/>
    <w:rsid w:val="00EC107C"/>
    <w:rsid w:val="00EC25F0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636AE"/>
    <w:rsid w:val="00F9244F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DBAE31"/>
  <w15:chartTrackingRefBased/>
  <w15:docId w15:val="{F5154AB3-17C9-4D06-B570-ED3BD6A04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E26F0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D946AB"/>
    <w:pPr>
      <w:spacing w:after="0" w:line="240" w:lineRule="auto"/>
      <w:outlineLvl w:val="0"/>
    </w:pPr>
    <w:rPr>
      <w:rFonts w:asciiTheme="majorHAnsi" w:hAnsiTheme="majorHAnsi"/>
      <w:b/>
      <w:caps/>
      <w:color w:val="3D7F6F" w:themeColor="accent3"/>
    </w:rPr>
  </w:style>
  <w:style w:type="paragraph" w:styleId="Heading2">
    <w:name w:val="heading 2"/>
    <w:basedOn w:val="Normal"/>
    <w:link w:val="Heading2Char"/>
    <w:uiPriority w:val="1"/>
    <w:qFormat/>
    <w:rsid w:val="00DF0AC1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DF0AC1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2D5F53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946AB"/>
    <w:rPr>
      <w:rFonts w:asciiTheme="majorHAnsi" w:hAnsiTheme="majorHAnsi"/>
      <w:b/>
      <w:caps/>
      <w:color w:val="3D7F6F" w:themeColor="accent3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DF0AC1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DF0AC1"/>
    <w:rPr>
      <w:b/>
      <w:bCs/>
      <w:color w:val="2D5F53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6AB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D946AB"/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DE161B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Theme="majorHAnsi" w:eastAsia="Times New Roman" w:hAnsiTheme="majorHAnsi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paragraph" w:styleId="ListParagraph">
    <w:name w:val="List Paragraph"/>
    <w:basedOn w:val="Normal"/>
    <w:uiPriority w:val="34"/>
    <w:semiHidden/>
    <w:qFormat/>
    <w:rsid w:val="000E71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2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6D55F7C8A0D4B42BBE8A4290E43C5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BCC3C3-9337-4B3D-8CC7-38E2DDE01F97}"/>
      </w:docPartPr>
      <w:docPartBody>
        <w:p w:rsidR="00B95DC6" w:rsidRDefault="00B95DC6">
          <w:pPr>
            <w:pStyle w:val="C6D55F7C8A0D4B42BBE8A4290E43C5E7"/>
          </w:pPr>
          <w:r>
            <w:t>REFERENCES</w:t>
          </w:r>
        </w:p>
      </w:docPartBody>
    </w:docPart>
    <w:docPart>
      <w:docPartPr>
        <w:name w:val="3F3F410C791043B9BEFA8C801F0E9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842C02-4E65-4EB3-90B9-A61F07B6DD90}"/>
      </w:docPartPr>
      <w:docPartBody>
        <w:p w:rsidR="00B95DC6" w:rsidRDefault="00B95DC6">
          <w:pPr>
            <w:pStyle w:val="3F3F410C791043B9BEFA8C801F0E96A4"/>
          </w:pPr>
          <w:r w:rsidRPr="009C5E11">
            <w:t>Available upon request.</w:t>
          </w:r>
        </w:p>
      </w:docPartBody>
    </w:docPart>
    <w:docPart>
      <w:docPartPr>
        <w:name w:val="7890BCF0F9A94055942DDC36FDE835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505644-B39F-4AC9-97CF-6238925DBC1C}"/>
      </w:docPartPr>
      <w:docPartBody>
        <w:p w:rsidR="00B95DC6" w:rsidRDefault="00B95DC6">
          <w:pPr>
            <w:pStyle w:val="7890BCF0F9A94055942DDC36FDE83549"/>
          </w:pPr>
          <w:r w:rsidRPr="00D943A4">
            <w:t>ADDRESS</w:t>
          </w:r>
        </w:p>
      </w:docPartBody>
    </w:docPart>
    <w:docPart>
      <w:docPartPr>
        <w:name w:val="423A497F8FAA43B89785B8786EA1A0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425F6E-FE24-4F36-B31D-60F0C297ED54}"/>
      </w:docPartPr>
      <w:docPartBody>
        <w:p w:rsidR="00B95DC6" w:rsidRDefault="00B95DC6">
          <w:pPr>
            <w:pStyle w:val="423A497F8FAA43B89785B8786EA1A046"/>
          </w:pPr>
          <w:r w:rsidRPr="00D943A4">
            <w:t>PHONE</w:t>
          </w:r>
        </w:p>
      </w:docPartBody>
    </w:docPart>
    <w:docPart>
      <w:docPartPr>
        <w:name w:val="0D3CBB729E514570B91EA1A85E5B09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8D13DB-F9CB-4F2C-85E4-F3ACEB1E4705}"/>
      </w:docPartPr>
      <w:docPartBody>
        <w:p w:rsidR="00B95DC6" w:rsidRDefault="00B95DC6">
          <w:pPr>
            <w:pStyle w:val="0D3CBB729E514570B91EA1A85E5B09BB"/>
          </w:pPr>
          <w:r w:rsidRPr="00264AF7">
            <w:t>EMAIL</w:t>
          </w:r>
        </w:p>
      </w:docPartBody>
    </w:docPart>
    <w:docPart>
      <w:docPartPr>
        <w:name w:val="894FC33E59874CEFA430C5B80033CC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0B5CFF-EA82-408C-BAE8-C76AE4A31031}"/>
      </w:docPartPr>
      <w:docPartBody>
        <w:p w:rsidR="00B95DC6" w:rsidRDefault="00B95DC6">
          <w:pPr>
            <w:pStyle w:val="894FC33E59874CEFA430C5B80033CCDC"/>
          </w:pPr>
          <w:r w:rsidRPr="00F079F2">
            <w:t>EXPERIENCE</w:t>
          </w:r>
        </w:p>
      </w:docPartBody>
    </w:docPart>
    <w:docPart>
      <w:docPartPr>
        <w:name w:val="DDAF985045664CEFBEDE17162B3D85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2AF95B-7780-4DBB-8CA3-74FF77CDB46A}"/>
      </w:docPartPr>
      <w:docPartBody>
        <w:p w:rsidR="00B95DC6" w:rsidRDefault="00B95DC6">
          <w:pPr>
            <w:pStyle w:val="DDAF985045664CEFBEDE17162B3D8596"/>
          </w:pPr>
          <w:r w:rsidRPr="00F079F2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DC6"/>
    <w:rsid w:val="00B9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D55F7C8A0D4B42BBE8A4290E43C5E7">
    <w:name w:val="C6D55F7C8A0D4B42BBE8A4290E43C5E7"/>
  </w:style>
  <w:style w:type="paragraph" w:customStyle="1" w:styleId="3F3F410C791043B9BEFA8C801F0E96A4">
    <w:name w:val="3F3F410C791043B9BEFA8C801F0E96A4"/>
  </w:style>
  <w:style w:type="paragraph" w:customStyle="1" w:styleId="7890BCF0F9A94055942DDC36FDE83549">
    <w:name w:val="7890BCF0F9A94055942DDC36FDE83549"/>
  </w:style>
  <w:style w:type="paragraph" w:customStyle="1" w:styleId="423A497F8FAA43B89785B8786EA1A046">
    <w:name w:val="423A497F8FAA43B89785B8786EA1A046"/>
  </w:style>
  <w:style w:type="paragraph" w:customStyle="1" w:styleId="0D3CBB729E514570B91EA1A85E5B09BB">
    <w:name w:val="0D3CBB729E514570B91EA1A85E5B09BB"/>
  </w:style>
  <w:style w:type="paragraph" w:customStyle="1" w:styleId="894FC33E59874CEFA430C5B80033CCDC">
    <w:name w:val="894FC33E59874CEFA430C5B80033CCDC"/>
  </w:style>
  <w:style w:type="paragraph" w:customStyle="1" w:styleId="DDAF985045664CEFBEDE17162B3D8596">
    <w:name w:val="DDAF985045664CEFBEDE17162B3D85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9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3D7F6F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15FE1E0-E864-47CE-916E-856CAF3506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F2DBD6-C48C-4F7C-A8AC-84366836AC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1413AD45-A11F-4E79-824C-F6D903522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71</TotalTime>
  <Pages>1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sajina shrestha</cp:lastModifiedBy>
  <cp:revision>60</cp:revision>
  <dcterms:created xsi:type="dcterms:W3CDTF">2024-03-06T01:16:00Z</dcterms:created>
  <dcterms:modified xsi:type="dcterms:W3CDTF">2024-03-10T04:02:00Z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